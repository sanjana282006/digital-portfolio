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5DADE3" w14:textId="77777777" w:rsidR="00D943A4" w:rsidRDefault="00D943A4" w:rsidP="008D0C40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06134E8A" wp14:editId="2DB8A853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F6962D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 fillcolor="#e3f1ed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150"/>
        <w:gridCol w:w="360"/>
        <w:gridCol w:w="1980"/>
        <w:gridCol w:w="180"/>
        <w:gridCol w:w="630"/>
        <w:gridCol w:w="4480"/>
        <w:gridCol w:w="20"/>
      </w:tblGrid>
      <w:tr w:rsidR="00D943A4" w:rsidRPr="0085363C" w14:paraId="000ADDF9" w14:textId="77777777" w:rsidTr="00D943A4">
        <w:trPr>
          <w:trHeight w:val="1872"/>
        </w:trPr>
        <w:tc>
          <w:tcPr>
            <w:tcW w:w="10800" w:type="dxa"/>
            <w:gridSpan w:val="7"/>
          </w:tcPr>
          <w:p w14:paraId="4CE4C949" w14:textId="152287C8" w:rsidR="00D943A4" w:rsidRPr="00D943A4" w:rsidRDefault="004E0FA0" w:rsidP="00461D4A">
            <w:pPr>
              <w:pStyle w:val="Title"/>
            </w:pPr>
            <w:proofErr w:type="gramStart"/>
            <w:r>
              <w:t>N.SANJANA</w:t>
            </w:r>
            <w:proofErr w:type="gramEnd"/>
          </w:p>
        </w:tc>
      </w:tr>
      <w:tr w:rsidR="00D943A4" w:rsidRPr="0085363C" w14:paraId="5AAEF0CA" w14:textId="77777777" w:rsidTr="00461D4A">
        <w:trPr>
          <w:trHeight w:val="288"/>
        </w:trPr>
        <w:tc>
          <w:tcPr>
            <w:tcW w:w="10800" w:type="dxa"/>
            <w:gridSpan w:val="7"/>
          </w:tcPr>
          <w:p w14:paraId="3BF254E0" w14:textId="77777777" w:rsidR="00D943A4" w:rsidRPr="0085363C" w:rsidRDefault="00D943A4" w:rsidP="00461D4A"/>
        </w:tc>
      </w:tr>
      <w:tr w:rsidR="00D943A4" w:rsidRPr="00F079F2" w14:paraId="3D1885BB" w14:textId="77777777" w:rsidTr="008D0C40">
        <w:trPr>
          <w:gridAfter w:val="1"/>
          <w:wAfter w:w="20" w:type="dxa"/>
          <w:trHeight w:val="144"/>
        </w:trPr>
        <w:tc>
          <w:tcPr>
            <w:tcW w:w="3150" w:type="dxa"/>
            <w:vMerge w:val="restart"/>
          </w:tcPr>
          <w:p w14:paraId="04584D94" w14:textId="77777777" w:rsidR="00D943A4" w:rsidRPr="00F079F2" w:rsidRDefault="00000000" w:rsidP="00D943A4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2044709520"/>
                <w:placeholder>
                  <w:docPart w:val="732F1644E6854DED8365EDC31CB3ECE0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OBJECTIVE</w:t>
                </w:r>
              </w:sdtContent>
            </w:sdt>
            <w:r w:rsidR="00D943A4" w:rsidRPr="00F079F2">
              <w:t xml:space="preserve"> </w:t>
            </w:r>
          </w:p>
          <w:p w14:paraId="4AA4D239" w14:textId="77777777" w:rsidR="00D943A4" w:rsidRPr="00D943A4" w:rsidRDefault="00000000" w:rsidP="00D943A4">
            <w:sdt>
              <w:sdtPr>
                <w:id w:val="-690373319"/>
                <w:placeholder>
                  <w:docPart w:val="CAF7995046C747F19CCB329F9575854E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My primary objective is to provide a safe and nurturing learning environment that encourages student growth and development. I aim to facilitate engaging and challenging instruction that fosters a love for learning, critical thinking, and problem-solving skills.</w:t>
                </w:r>
              </w:sdtContent>
            </w:sdt>
          </w:p>
          <w:p w14:paraId="3021BC09" w14:textId="77777777" w:rsidR="00D943A4" w:rsidRDefault="00D943A4" w:rsidP="00D943A4"/>
          <w:p w14:paraId="19376B41" w14:textId="77777777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-1562472406"/>
                <w:placeholder>
                  <w:docPart w:val="D0641DC33555486883568C2317983C89"/>
                </w:placeholder>
                <w:temporary/>
                <w:showingPlcHdr/>
                <w15:appearance w15:val="hidden"/>
              </w:sdtPr>
              <w:sdtContent>
                <w:r w:rsidR="00461D4A">
                  <w:t>REFERENCES</w:t>
                </w:r>
              </w:sdtContent>
            </w:sdt>
            <w:r w:rsidR="00461D4A" w:rsidRPr="00F079F2">
              <w:t xml:space="preserve"> </w:t>
            </w:r>
          </w:p>
          <w:p w14:paraId="7E1A691D" w14:textId="77777777" w:rsidR="00D943A4" w:rsidRPr="009C5E11" w:rsidRDefault="00000000" w:rsidP="00D943A4">
            <w:sdt>
              <w:sdtPr>
                <w:id w:val="162529408"/>
                <w:placeholder>
                  <w:docPart w:val="580CFA6E927C4093B67A9465DB653E87"/>
                </w:placeholder>
                <w:temporary/>
                <w:showingPlcHdr/>
                <w15:appearance w15:val="hidden"/>
              </w:sdtPr>
              <w:sdtContent>
                <w:r w:rsidR="00461D4A" w:rsidRPr="009C5E11">
                  <w:t>Available upon request.</w:t>
                </w:r>
              </w:sdtContent>
            </w:sdt>
          </w:p>
          <w:p w14:paraId="563F68D5" w14:textId="77777777" w:rsidR="00D943A4" w:rsidRPr="00D943A4" w:rsidRDefault="00D943A4" w:rsidP="00D943A4"/>
          <w:p w14:paraId="59A5916A" w14:textId="77777777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14886566"/>
                <w:placeholder>
                  <w:docPart w:val="619206F9830E4CCDA9234D91284FE9B9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ADDRESS</w:t>
                </w:r>
              </w:sdtContent>
            </w:sdt>
            <w:r w:rsidR="00461D4A" w:rsidRPr="00F079F2">
              <w:t xml:space="preserve"> </w:t>
            </w:r>
          </w:p>
          <w:p w14:paraId="3FC867C6" w14:textId="07524663" w:rsidR="00D943A4" w:rsidRPr="00E011EF" w:rsidRDefault="004E0FA0" w:rsidP="00D943A4">
            <w:r>
              <w:t>NO.47B/</w:t>
            </w:r>
            <w:proofErr w:type="gramStart"/>
            <w:r>
              <w:t>2,Maligai</w:t>
            </w:r>
            <w:proofErr w:type="gramEnd"/>
            <w:r>
              <w:t xml:space="preserve"> </w:t>
            </w:r>
            <w:proofErr w:type="spellStart"/>
            <w:r>
              <w:t>st,Sivakanchipolice</w:t>
            </w:r>
            <w:proofErr w:type="spellEnd"/>
            <w:r>
              <w:t xml:space="preserve"> station backside,Kancheepuram-631502</w:t>
            </w:r>
          </w:p>
          <w:p w14:paraId="0641EFB9" w14:textId="77777777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898619211"/>
                <w:placeholder>
                  <w:docPart w:val="6B58614EA94A4483AAD249D286CB29BF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PHONE</w:t>
                </w:r>
              </w:sdtContent>
            </w:sdt>
            <w:r w:rsidR="00461D4A" w:rsidRPr="00F079F2">
              <w:t xml:space="preserve"> </w:t>
            </w:r>
          </w:p>
          <w:p w14:paraId="2A96490D" w14:textId="1E12BE6F" w:rsidR="00D943A4" w:rsidRPr="00E011EF" w:rsidRDefault="004E0FA0" w:rsidP="00D943A4">
            <w:pPr>
              <w:rPr>
                <w:sz w:val="14"/>
              </w:rPr>
            </w:pPr>
            <w:r>
              <w:t>6374382621</w:t>
            </w:r>
          </w:p>
          <w:p w14:paraId="627D3E14" w14:textId="77777777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979506562"/>
                <w:placeholder>
                  <w:docPart w:val="017E5BD0A8904DBA952F92D64885E65A"/>
                </w:placeholder>
                <w:temporary/>
                <w:showingPlcHdr/>
                <w15:appearance w15:val="hidden"/>
              </w:sdtPr>
              <w:sdtContent>
                <w:r w:rsidR="00461D4A" w:rsidRPr="00264AF7">
                  <w:t>EMAIL</w:t>
                </w:r>
              </w:sdtContent>
            </w:sdt>
            <w:r w:rsidR="00461D4A" w:rsidRPr="00F079F2">
              <w:t xml:space="preserve"> </w:t>
            </w:r>
          </w:p>
          <w:p w14:paraId="32AC62DC" w14:textId="6F4613A9" w:rsidR="004E0FA0" w:rsidRDefault="004E0FA0" w:rsidP="00D943A4">
            <w:r>
              <w:t>23g118@amjaincollege.edu.in</w:t>
            </w:r>
          </w:p>
          <w:p w14:paraId="36D1E5E0" w14:textId="77777777" w:rsidR="004E0FA0" w:rsidRDefault="004E0FA0" w:rsidP="00D943A4"/>
          <w:p w14:paraId="5A5D5B5D" w14:textId="77777777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564461768"/>
                <w:placeholder>
                  <w:docPart w:val="58AE589FE02D470299046FF3FE773443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Website</w:t>
                </w:r>
              </w:sdtContent>
            </w:sdt>
            <w:r w:rsidR="00461D4A" w:rsidRPr="00F079F2">
              <w:t xml:space="preserve"> </w:t>
            </w:r>
          </w:p>
          <w:p w14:paraId="4A86DEC5" w14:textId="77777777" w:rsidR="00D943A4" w:rsidRPr="00E00971" w:rsidRDefault="00000000" w:rsidP="00461D4A">
            <w:sdt>
              <w:sdtPr>
                <w:id w:val="690487049"/>
                <w:placeholder>
                  <w:docPart w:val="1159AB643F02410387F3382F2CD0A084"/>
                </w:placeholder>
                <w:temporary/>
                <w:showingPlcHdr/>
                <w15:appearance w15:val="hidden"/>
              </w:sdtPr>
              <w:sdtContent>
                <w:r w:rsidR="00461D4A">
                  <w:t>www.interestingsite.com</w:t>
                </w:r>
              </w:sdtContent>
            </w:sdt>
          </w:p>
        </w:tc>
        <w:tc>
          <w:tcPr>
            <w:tcW w:w="360" w:type="dxa"/>
            <w:vMerge w:val="restart"/>
          </w:tcPr>
          <w:p w14:paraId="331CF93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7990AD88" w14:textId="093D6466" w:rsidR="00D943A4" w:rsidRPr="00F079F2" w:rsidRDefault="00D943A4" w:rsidP="00461D4A">
            <w:pPr>
              <w:pStyle w:val="Heading1"/>
            </w:pPr>
          </w:p>
        </w:tc>
        <w:tc>
          <w:tcPr>
            <w:tcW w:w="5110" w:type="dxa"/>
            <w:gridSpan w:val="2"/>
            <w:tcBorders>
              <w:bottom w:val="single" w:sz="12" w:space="0" w:color="4A9A82" w:themeColor="accent3" w:themeShade="BF"/>
            </w:tcBorders>
          </w:tcPr>
          <w:p w14:paraId="3E5E275A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04EF897E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70CF2F32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5752905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157756B5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4A9A82" w:themeColor="accent3" w:themeShade="BF"/>
            </w:tcBorders>
          </w:tcPr>
          <w:p w14:paraId="1E462B15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207D8556" w14:textId="77777777" w:rsidTr="00D943A4">
        <w:trPr>
          <w:gridAfter w:val="1"/>
          <w:wAfter w:w="20" w:type="dxa"/>
          <w:trHeight w:val="2709"/>
        </w:trPr>
        <w:tc>
          <w:tcPr>
            <w:tcW w:w="3150" w:type="dxa"/>
            <w:vMerge/>
          </w:tcPr>
          <w:p w14:paraId="747A5779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147ABFB6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010B1050" w14:textId="4DB694C6" w:rsidR="00D943A4" w:rsidRPr="005269FD" w:rsidRDefault="00D943A4" w:rsidP="005269FD">
            <w:pPr>
              <w:pStyle w:val="Heading2"/>
              <w:rPr>
                <w:rFonts w:eastAsia="MS Mincho"/>
              </w:rPr>
            </w:pPr>
          </w:p>
        </w:tc>
      </w:tr>
      <w:tr w:rsidR="00D943A4" w:rsidRPr="00F079F2" w14:paraId="57901DF0" w14:textId="77777777" w:rsidTr="008D0C40">
        <w:trPr>
          <w:gridAfter w:val="1"/>
          <w:wAfter w:w="20" w:type="dxa"/>
          <w:trHeight w:val="198"/>
        </w:trPr>
        <w:tc>
          <w:tcPr>
            <w:tcW w:w="3150" w:type="dxa"/>
            <w:vMerge/>
          </w:tcPr>
          <w:p w14:paraId="0A70F78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</w:tcPr>
          <w:p w14:paraId="2AD4DFBB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4397D76C" w14:textId="77777777" w:rsidR="00D943A4" w:rsidRPr="00F079F2" w:rsidRDefault="00000000" w:rsidP="00461D4A">
            <w:pPr>
              <w:pStyle w:val="Heading1"/>
            </w:pPr>
            <w:sdt>
              <w:sdtPr>
                <w:id w:val="-2000718123"/>
                <w:placeholder>
                  <w:docPart w:val="6B0B742D9988439BAB8E6BD74F9CD920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EDUCATION</w:t>
                </w:r>
              </w:sdtContent>
            </w:sdt>
          </w:p>
        </w:tc>
        <w:tc>
          <w:tcPr>
            <w:tcW w:w="5290" w:type="dxa"/>
            <w:gridSpan w:val="3"/>
            <w:tcBorders>
              <w:bottom w:val="single" w:sz="12" w:space="0" w:color="4A9A82" w:themeColor="accent3" w:themeShade="BF"/>
            </w:tcBorders>
          </w:tcPr>
          <w:p w14:paraId="33301B32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55CD4441" w14:textId="77777777" w:rsidTr="008D0C40">
        <w:trPr>
          <w:gridAfter w:val="1"/>
          <w:wAfter w:w="20" w:type="dxa"/>
          <w:trHeight w:val="216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4ED952AF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0245DCE5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  <w:tcBorders>
              <w:top w:val="single" w:sz="12" w:space="0" w:color="4A9A82" w:themeColor="accent3" w:themeShade="BF"/>
            </w:tcBorders>
          </w:tcPr>
          <w:p w14:paraId="4D37DE16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4A9A82" w:themeColor="accent3" w:themeShade="BF"/>
            </w:tcBorders>
          </w:tcPr>
          <w:p w14:paraId="734FC1DE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46C147A7" w14:textId="77777777" w:rsidTr="00461D4A">
        <w:trPr>
          <w:gridAfter w:val="1"/>
          <w:wAfter w:w="20" w:type="dxa"/>
          <w:trHeight w:val="675"/>
        </w:trPr>
        <w:tc>
          <w:tcPr>
            <w:tcW w:w="3150" w:type="dxa"/>
            <w:vMerge/>
          </w:tcPr>
          <w:p w14:paraId="3EC04CF4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7254F039" w14:textId="77777777" w:rsidR="00D943A4" w:rsidRPr="00F079F2" w:rsidRDefault="00D943A4" w:rsidP="005A423C"/>
        </w:tc>
        <w:tc>
          <w:tcPr>
            <w:tcW w:w="7270" w:type="dxa"/>
            <w:gridSpan w:val="4"/>
          </w:tcPr>
          <w:p w14:paraId="3F90B4C4" w14:textId="4B42D207" w:rsidR="00D943A4" w:rsidRPr="004E0FA0" w:rsidRDefault="005269FD" w:rsidP="002951D4">
            <w:pPr>
              <w:rPr>
                <w:i/>
                <w:iCs/>
              </w:rPr>
            </w:pPr>
            <w:r>
              <w:t xml:space="preserve">B Sc computer Science in </w:t>
            </w:r>
            <w:proofErr w:type="spellStart"/>
            <w:r w:rsidR="004E0FA0">
              <w:t>Agurchand</w:t>
            </w:r>
            <w:proofErr w:type="spellEnd"/>
            <w:r w:rsidR="004E0FA0">
              <w:t xml:space="preserve"> </w:t>
            </w:r>
            <w:proofErr w:type="spellStart"/>
            <w:r w:rsidR="004E0FA0">
              <w:t>Manmull</w:t>
            </w:r>
            <w:proofErr w:type="spellEnd"/>
            <w:r w:rsidR="004E0FA0">
              <w:t xml:space="preserve"> Jain College </w:t>
            </w:r>
          </w:p>
          <w:p w14:paraId="2D7398FF" w14:textId="03459649" w:rsidR="00D943A4" w:rsidRPr="00F079F2" w:rsidRDefault="00D943A4" w:rsidP="00461D4A"/>
        </w:tc>
      </w:tr>
      <w:tr w:rsidR="00D943A4" w:rsidRPr="00F079F2" w14:paraId="4C9999C3" w14:textId="77777777" w:rsidTr="00461D4A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7FE6A369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</w:tcPr>
          <w:p w14:paraId="4E17F9D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14:paraId="08D983E8" w14:textId="77777777" w:rsidR="00D943A4" w:rsidRPr="00F079F2" w:rsidRDefault="00000000" w:rsidP="00461D4A">
            <w:pPr>
              <w:pStyle w:val="Heading1"/>
            </w:pPr>
            <w:sdt>
              <w:sdtPr>
                <w:id w:val="1522284188"/>
                <w:placeholder>
                  <w:docPart w:val="33EB2697A274454587F880E6ACCBCBE4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COMMUNICATION</w:t>
                </w:r>
              </w:sdtContent>
            </w:sdt>
            <w:r w:rsidR="00461D4A" w:rsidRPr="00F079F2">
              <w:t xml:space="preserve"> </w:t>
            </w:r>
          </w:p>
        </w:tc>
        <w:tc>
          <w:tcPr>
            <w:tcW w:w="4480" w:type="dxa"/>
            <w:tcBorders>
              <w:bottom w:val="single" w:sz="12" w:space="0" w:color="4A9A82" w:themeColor="accent3" w:themeShade="BF"/>
            </w:tcBorders>
          </w:tcPr>
          <w:p w14:paraId="1BA60EFC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7F1059BA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3BAC9ADE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67BE05FF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  <w:tcBorders>
              <w:top w:val="single" w:sz="12" w:space="0" w:color="4A9A82" w:themeColor="accent3" w:themeShade="BF"/>
            </w:tcBorders>
          </w:tcPr>
          <w:p w14:paraId="7FF8EF2F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4A9A82" w:themeColor="accent3" w:themeShade="BF"/>
            </w:tcBorders>
          </w:tcPr>
          <w:p w14:paraId="0BFCDF54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12C60CB" w14:textId="77777777" w:rsidTr="00461D4A">
        <w:trPr>
          <w:gridAfter w:val="1"/>
          <w:wAfter w:w="20" w:type="dxa"/>
          <w:trHeight w:val="720"/>
        </w:trPr>
        <w:tc>
          <w:tcPr>
            <w:tcW w:w="3150" w:type="dxa"/>
            <w:vMerge/>
          </w:tcPr>
          <w:p w14:paraId="314F27F6" w14:textId="77777777" w:rsidR="00D943A4" w:rsidRPr="00252342" w:rsidRDefault="00D943A4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</w:tcPr>
          <w:p w14:paraId="44BCD7B7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1BAC6F09" w14:textId="77777777" w:rsidR="00D943A4" w:rsidRPr="000573A9" w:rsidRDefault="00000000" w:rsidP="00461D4A">
            <w:sdt>
              <w:sdtPr>
                <w:id w:val="-2020617841"/>
                <w:placeholder>
                  <w:docPart w:val="E4A14F9153714DC79C6A9A27AFD75111"/>
                </w:placeholder>
                <w:temporary/>
                <w:showingPlcHdr/>
                <w15:appearance w15:val="hidden"/>
              </w:sdtPr>
              <w:sdtContent>
                <w:r w:rsidR="00461D4A" w:rsidRPr="000573A9">
                  <w:t>Collaborating with colleagues, parents, and community members to support student learning and achievement is an essential responsibility of an elementary school teacher.</w:t>
                </w:r>
              </w:sdtContent>
            </w:sdt>
          </w:p>
        </w:tc>
      </w:tr>
      <w:tr w:rsidR="00D943A4" w:rsidRPr="00F079F2" w14:paraId="52304542" w14:textId="77777777" w:rsidTr="00461D4A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5E8A323F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76B6874E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5371B52B" w14:textId="77777777" w:rsidR="00D943A4" w:rsidRPr="00F079F2" w:rsidRDefault="00000000" w:rsidP="00461D4A">
            <w:pPr>
              <w:pStyle w:val="Heading1"/>
            </w:pPr>
            <w:sdt>
              <w:sdtPr>
                <w:id w:val="1795176455"/>
                <w:placeholder>
                  <w:docPart w:val="706F280A913C4C708708402D9E06297A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LEADERSHIP</w:t>
                </w:r>
              </w:sdtContent>
            </w:sdt>
            <w:r w:rsidR="00461D4A" w:rsidRPr="00F079F2">
              <w:t xml:space="preserve"> </w:t>
            </w:r>
          </w:p>
        </w:tc>
        <w:tc>
          <w:tcPr>
            <w:tcW w:w="5110" w:type="dxa"/>
            <w:gridSpan w:val="2"/>
            <w:tcBorders>
              <w:bottom w:val="single" w:sz="12" w:space="0" w:color="4A9A82" w:themeColor="accent3" w:themeShade="BF"/>
            </w:tcBorders>
          </w:tcPr>
          <w:p w14:paraId="4C4019F2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341C1B71" w14:textId="77777777" w:rsidTr="008D0C40">
        <w:trPr>
          <w:gridAfter w:val="1"/>
          <w:wAfter w:w="20" w:type="dxa"/>
          <w:trHeight w:val="279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20DDE7D8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7C140E66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28796374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4A9A82" w:themeColor="accent3" w:themeShade="BF"/>
            </w:tcBorders>
          </w:tcPr>
          <w:p w14:paraId="53E9317B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074D4140" w14:textId="77777777" w:rsidTr="00D943A4">
        <w:trPr>
          <w:gridAfter w:val="1"/>
          <w:wAfter w:w="20" w:type="dxa"/>
          <w:trHeight w:val="750"/>
        </w:trPr>
        <w:tc>
          <w:tcPr>
            <w:tcW w:w="3150" w:type="dxa"/>
            <w:vMerge/>
          </w:tcPr>
          <w:p w14:paraId="35559D23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307A0E73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5589173C" w14:textId="77777777" w:rsidR="00D943A4" w:rsidRPr="00046661" w:rsidRDefault="00000000" w:rsidP="00461D4A">
            <w:sdt>
              <w:sdtPr>
                <w:id w:val="1632666966"/>
                <w:placeholder>
                  <w:docPart w:val="6FA60FD5C32345ECB6FA27E06814E9EB"/>
                </w:placeholder>
                <w:temporary/>
                <w:showingPlcHdr/>
                <w15:appearance w15:val="hidden"/>
              </w:sdtPr>
              <w:sdtContent>
                <w:r w:rsidR="00461D4A">
                  <w:t>As a teacher, I maintain a positive classroom environment that promotes student engagement, behavior management, and social-emotional development.</w:t>
                </w:r>
              </w:sdtContent>
            </w:sdt>
          </w:p>
        </w:tc>
      </w:tr>
    </w:tbl>
    <w:p w14:paraId="39CCEFAB" w14:textId="77777777" w:rsidR="00CE6104" w:rsidRPr="0006568A" w:rsidRDefault="00CE6104" w:rsidP="007520D7"/>
    <w:sectPr w:rsidR="00CE6104" w:rsidRPr="0006568A" w:rsidSect="00FF05AD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9E72EF" w14:textId="77777777" w:rsidR="000165D9" w:rsidRDefault="000165D9" w:rsidP="0085363C">
      <w:pPr>
        <w:spacing w:line="240" w:lineRule="auto"/>
      </w:pPr>
      <w:r>
        <w:separator/>
      </w:r>
    </w:p>
  </w:endnote>
  <w:endnote w:type="continuationSeparator" w:id="0">
    <w:p w14:paraId="1CBB99C7" w14:textId="77777777" w:rsidR="000165D9" w:rsidRDefault="000165D9" w:rsidP="0085363C">
      <w:pPr>
        <w:spacing w:line="240" w:lineRule="auto"/>
      </w:pPr>
      <w:r>
        <w:continuationSeparator/>
      </w:r>
    </w:p>
  </w:endnote>
  <w:endnote w:type="continuationNotice" w:id="1">
    <w:p w14:paraId="02F362B4" w14:textId="77777777" w:rsidR="000165D9" w:rsidRDefault="000165D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AB49D41-52E5-4103-86BD-26B2FEEEED87}"/>
    <w:embedBold r:id="rId2" w:fontKey="{D77FA0B2-4D51-4BD9-A074-3FC3A5DC6D9C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DEFB222A-90E5-4123-84E0-C49D911575B4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4" w:fontKey="{438BCFF7-EDE8-4AC5-8F33-D87B42E9B9A9}"/>
    <w:embedBold r:id="rId5" w:fontKey="{CDA5CEE8-DE88-4ADC-80FA-68AABF87E8EA}"/>
    <w:embedItalic r:id="rId6" w:fontKey="{94D66414-75E4-4985-B60E-B0716CFC922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C06AA339-57EF-4959-BCA8-066C40A269C5}"/>
    <w:embedBold r:id="rId8" w:fontKey="{F066AF6E-8528-4542-9B79-B79F156B6DDB}"/>
    <w:embedItalic r:id="rId9" w:fontKey="{74F4CC85-9CB1-44FE-8DC7-31C52F41BCB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66D296E1-412B-442C-BF2A-CFC734AA6484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1" w:fontKey="{C63420DA-0D4E-4FDB-978E-76CD734DDEFB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DB8442" w14:textId="77777777" w:rsidR="000165D9" w:rsidRDefault="000165D9" w:rsidP="0085363C">
      <w:pPr>
        <w:spacing w:line="240" w:lineRule="auto"/>
      </w:pPr>
      <w:r>
        <w:separator/>
      </w:r>
    </w:p>
  </w:footnote>
  <w:footnote w:type="continuationSeparator" w:id="0">
    <w:p w14:paraId="111119A3" w14:textId="77777777" w:rsidR="000165D9" w:rsidRDefault="000165D9" w:rsidP="0085363C">
      <w:pPr>
        <w:spacing w:line="240" w:lineRule="auto"/>
      </w:pPr>
      <w:r>
        <w:continuationSeparator/>
      </w:r>
    </w:p>
  </w:footnote>
  <w:footnote w:type="continuationNotice" w:id="1">
    <w:p w14:paraId="293402BB" w14:textId="77777777" w:rsidR="000165D9" w:rsidRDefault="000165D9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556362592">
    <w:abstractNumId w:val="11"/>
  </w:num>
  <w:num w:numId="2" w16cid:durableId="98726221">
    <w:abstractNumId w:val="7"/>
  </w:num>
  <w:num w:numId="3" w16cid:durableId="1202015859">
    <w:abstractNumId w:val="15"/>
  </w:num>
  <w:num w:numId="4" w16cid:durableId="2086099917">
    <w:abstractNumId w:val="12"/>
  </w:num>
  <w:num w:numId="5" w16cid:durableId="1079137820">
    <w:abstractNumId w:val="13"/>
  </w:num>
  <w:num w:numId="6" w16cid:durableId="773094840">
    <w:abstractNumId w:val="19"/>
  </w:num>
  <w:num w:numId="7" w16cid:durableId="1955549509">
    <w:abstractNumId w:val="6"/>
  </w:num>
  <w:num w:numId="8" w16cid:durableId="222722247">
    <w:abstractNumId w:val="10"/>
  </w:num>
  <w:num w:numId="9" w16cid:durableId="182207981">
    <w:abstractNumId w:val="17"/>
  </w:num>
  <w:num w:numId="10" w16cid:durableId="476922323">
    <w:abstractNumId w:val="1"/>
  </w:num>
  <w:num w:numId="11" w16cid:durableId="1381130229">
    <w:abstractNumId w:val="5"/>
  </w:num>
  <w:num w:numId="12" w16cid:durableId="44456505">
    <w:abstractNumId w:val="0"/>
  </w:num>
  <w:num w:numId="13" w16cid:durableId="35082862">
    <w:abstractNumId w:val="2"/>
  </w:num>
  <w:num w:numId="14" w16cid:durableId="897861899">
    <w:abstractNumId w:val="9"/>
  </w:num>
  <w:num w:numId="15" w16cid:durableId="414208011">
    <w:abstractNumId w:val="8"/>
  </w:num>
  <w:num w:numId="16" w16cid:durableId="241064671">
    <w:abstractNumId w:val="16"/>
  </w:num>
  <w:num w:numId="17" w16cid:durableId="796408556">
    <w:abstractNumId w:val="3"/>
  </w:num>
  <w:num w:numId="18" w16cid:durableId="865748415">
    <w:abstractNumId w:val="21"/>
  </w:num>
  <w:num w:numId="19" w16cid:durableId="1442988456">
    <w:abstractNumId w:val="18"/>
  </w:num>
  <w:num w:numId="20" w16cid:durableId="1454787380">
    <w:abstractNumId w:val="14"/>
  </w:num>
  <w:num w:numId="21" w16cid:durableId="1889536318">
    <w:abstractNumId w:val="20"/>
  </w:num>
  <w:num w:numId="22" w16cid:durableId="1756437930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FA0"/>
    <w:rsid w:val="000165D9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D1F49"/>
    <w:rsid w:val="000F2E82"/>
    <w:rsid w:val="001177A3"/>
    <w:rsid w:val="0012344D"/>
    <w:rsid w:val="00125B8C"/>
    <w:rsid w:val="00162D53"/>
    <w:rsid w:val="001727CA"/>
    <w:rsid w:val="00187D40"/>
    <w:rsid w:val="001B1A04"/>
    <w:rsid w:val="001B5FA2"/>
    <w:rsid w:val="001D4BC4"/>
    <w:rsid w:val="00200FC8"/>
    <w:rsid w:val="00211F82"/>
    <w:rsid w:val="00212F06"/>
    <w:rsid w:val="00224BAA"/>
    <w:rsid w:val="00237DEC"/>
    <w:rsid w:val="0024145A"/>
    <w:rsid w:val="00252342"/>
    <w:rsid w:val="00264AF7"/>
    <w:rsid w:val="00281BB5"/>
    <w:rsid w:val="0028346B"/>
    <w:rsid w:val="002951D4"/>
    <w:rsid w:val="002A59A3"/>
    <w:rsid w:val="002A5DC6"/>
    <w:rsid w:val="002B58B7"/>
    <w:rsid w:val="002C56E6"/>
    <w:rsid w:val="002E78C0"/>
    <w:rsid w:val="00361691"/>
    <w:rsid w:val="00361E11"/>
    <w:rsid w:val="00376B65"/>
    <w:rsid w:val="00392616"/>
    <w:rsid w:val="0039390A"/>
    <w:rsid w:val="00397346"/>
    <w:rsid w:val="003F0847"/>
    <w:rsid w:val="003F4D06"/>
    <w:rsid w:val="0040090B"/>
    <w:rsid w:val="00406FD0"/>
    <w:rsid w:val="004275F1"/>
    <w:rsid w:val="00461D4A"/>
    <w:rsid w:val="0046302A"/>
    <w:rsid w:val="00476279"/>
    <w:rsid w:val="00487D2D"/>
    <w:rsid w:val="00495BAE"/>
    <w:rsid w:val="004B3BCD"/>
    <w:rsid w:val="004B3E75"/>
    <w:rsid w:val="004D4190"/>
    <w:rsid w:val="004D5D62"/>
    <w:rsid w:val="004E0FA0"/>
    <w:rsid w:val="005112D0"/>
    <w:rsid w:val="005269FD"/>
    <w:rsid w:val="00533BF0"/>
    <w:rsid w:val="00565D12"/>
    <w:rsid w:val="00577E06"/>
    <w:rsid w:val="005A3BF7"/>
    <w:rsid w:val="005F0033"/>
    <w:rsid w:val="005F2035"/>
    <w:rsid w:val="005F3D1A"/>
    <w:rsid w:val="005F7990"/>
    <w:rsid w:val="00607599"/>
    <w:rsid w:val="00625C1C"/>
    <w:rsid w:val="00632608"/>
    <w:rsid w:val="0063739C"/>
    <w:rsid w:val="0064068F"/>
    <w:rsid w:val="00641903"/>
    <w:rsid w:val="006518B1"/>
    <w:rsid w:val="006643E9"/>
    <w:rsid w:val="00672CEE"/>
    <w:rsid w:val="0067761E"/>
    <w:rsid w:val="00683861"/>
    <w:rsid w:val="006B34D0"/>
    <w:rsid w:val="006D5564"/>
    <w:rsid w:val="0074424F"/>
    <w:rsid w:val="007520D7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801D2C"/>
    <w:rsid w:val="008107F8"/>
    <w:rsid w:val="008110A5"/>
    <w:rsid w:val="0082043E"/>
    <w:rsid w:val="0085363C"/>
    <w:rsid w:val="00855B5F"/>
    <w:rsid w:val="008802A6"/>
    <w:rsid w:val="008954EF"/>
    <w:rsid w:val="008A0979"/>
    <w:rsid w:val="008D0C40"/>
    <w:rsid w:val="008E203A"/>
    <w:rsid w:val="008E2AA0"/>
    <w:rsid w:val="008E78A4"/>
    <w:rsid w:val="0091229C"/>
    <w:rsid w:val="009124A5"/>
    <w:rsid w:val="00940E73"/>
    <w:rsid w:val="0095475A"/>
    <w:rsid w:val="0098597D"/>
    <w:rsid w:val="00985C61"/>
    <w:rsid w:val="009C5E11"/>
    <w:rsid w:val="009D5F80"/>
    <w:rsid w:val="009F619A"/>
    <w:rsid w:val="009F6DDE"/>
    <w:rsid w:val="00A06747"/>
    <w:rsid w:val="00A2266E"/>
    <w:rsid w:val="00A370A8"/>
    <w:rsid w:val="00AB5275"/>
    <w:rsid w:val="00AC7F90"/>
    <w:rsid w:val="00AE2B09"/>
    <w:rsid w:val="00AF056A"/>
    <w:rsid w:val="00B0564F"/>
    <w:rsid w:val="00B37F36"/>
    <w:rsid w:val="00B62AB7"/>
    <w:rsid w:val="00B67087"/>
    <w:rsid w:val="00B96634"/>
    <w:rsid w:val="00BD4753"/>
    <w:rsid w:val="00BD5CB1"/>
    <w:rsid w:val="00BE08AA"/>
    <w:rsid w:val="00BE62EE"/>
    <w:rsid w:val="00C003BA"/>
    <w:rsid w:val="00C4481A"/>
    <w:rsid w:val="00C46878"/>
    <w:rsid w:val="00C52FB7"/>
    <w:rsid w:val="00C75B47"/>
    <w:rsid w:val="00C8015D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4011"/>
    <w:rsid w:val="00D70523"/>
    <w:rsid w:val="00D821F0"/>
    <w:rsid w:val="00D90814"/>
    <w:rsid w:val="00D943A4"/>
    <w:rsid w:val="00DA2E00"/>
    <w:rsid w:val="00DA39F9"/>
    <w:rsid w:val="00DB3FAD"/>
    <w:rsid w:val="00E00971"/>
    <w:rsid w:val="00E011EF"/>
    <w:rsid w:val="00E246A5"/>
    <w:rsid w:val="00E55C33"/>
    <w:rsid w:val="00E60E6F"/>
    <w:rsid w:val="00E61C09"/>
    <w:rsid w:val="00E821D6"/>
    <w:rsid w:val="00E92F21"/>
    <w:rsid w:val="00EA33C0"/>
    <w:rsid w:val="00EB3B58"/>
    <w:rsid w:val="00EC7359"/>
    <w:rsid w:val="00ED5E92"/>
    <w:rsid w:val="00ED71CF"/>
    <w:rsid w:val="00EE3054"/>
    <w:rsid w:val="00EE3EC6"/>
    <w:rsid w:val="00EE6C6F"/>
    <w:rsid w:val="00EF4967"/>
    <w:rsid w:val="00F00606"/>
    <w:rsid w:val="00F01256"/>
    <w:rsid w:val="00F079F2"/>
    <w:rsid w:val="00F47D02"/>
    <w:rsid w:val="00F53FD4"/>
    <w:rsid w:val="00FC589C"/>
    <w:rsid w:val="00FC7475"/>
    <w:rsid w:val="00FD2351"/>
    <w:rsid w:val="00FE78A0"/>
    <w:rsid w:val="00FF05AD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547DDC"/>
  <w15:chartTrackingRefBased/>
  <w15:docId w15:val="{07CEA077-BC09-4766-BBFD-4CEF4DDB7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461D4A"/>
    <w:pPr>
      <w:spacing w:after="0" w:line="240" w:lineRule="auto"/>
      <w:outlineLvl w:val="0"/>
    </w:pPr>
    <w:rPr>
      <w:rFonts w:asciiTheme="majorHAnsi" w:hAnsiTheme="majorHAnsi"/>
      <w:b/>
      <w:caps/>
      <w:color w:val="4A9A82" w:themeColor="accent3" w:themeShade="BF"/>
    </w:rPr>
  </w:style>
  <w:style w:type="paragraph" w:styleId="Heading2">
    <w:name w:val="heading 2"/>
    <w:basedOn w:val="Normal"/>
    <w:link w:val="Heading2Char"/>
    <w:uiPriority w:val="1"/>
    <w:qFormat/>
    <w:rsid w:val="0012344D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12344D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4A9A82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61D4A"/>
    <w:rPr>
      <w:rFonts w:asciiTheme="majorHAnsi" w:hAnsiTheme="majorHAnsi"/>
      <w:b/>
      <w:caps/>
      <w:color w:val="4A9A82" w:themeColor="accent3" w:themeShade="BF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2344D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12344D"/>
    <w:rPr>
      <w:b/>
      <w:bCs/>
      <w:color w:val="4A9A82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3A4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461D4A"/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8D0C40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glossaryDocument" Target="glossary/document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Stylish%20teaching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32F1644E6854DED8365EDC31CB3EC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6A406B-1EFD-45D9-9B74-AE83D45441CA}"/>
      </w:docPartPr>
      <w:docPartBody>
        <w:p w:rsidR="00000000" w:rsidRDefault="00000000">
          <w:pPr>
            <w:pStyle w:val="732F1644E6854DED8365EDC31CB3ECE0"/>
          </w:pPr>
          <w:r w:rsidRPr="00F079F2">
            <w:t>OBJECTIVE</w:t>
          </w:r>
        </w:p>
      </w:docPartBody>
    </w:docPart>
    <w:docPart>
      <w:docPartPr>
        <w:name w:val="CAF7995046C747F19CCB329F957585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2DB62C-983C-470B-BFB5-58E49993611F}"/>
      </w:docPartPr>
      <w:docPartBody>
        <w:p w:rsidR="00000000" w:rsidRDefault="00000000">
          <w:pPr>
            <w:pStyle w:val="CAF7995046C747F19CCB329F9575854E"/>
          </w:pPr>
          <w:r w:rsidRPr="00D943A4">
            <w:t xml:space="preserve">My primary objective is to provide a safe and nurturing learning environment that encourages student growth and development. I aim to facilitate engaging and challenging instruction that fosters a </w:t>
          </w:r>
          <w:r w:rsidRPr="00D943A4">
            <w:t>love for learning, critical thinking, and problem-solving skills.</w:t>
          </w:r>
        </w:p>
      </w:docPartBody>
    </w:docPart>
    <w:docPart>
      <w:docPartPr>
        <w:name w:val="D0641DC33555486883568C2317983C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41A9EC-12AD-4FC8-A272-17D55EE74C27}"/>
      </w:docPartPr>
      <w:docPartBody>
        <w:p w:rsidR="00000000" w:rsidRDefault="00000000">
          <w:pPr>
            <w:pStyle w:val="D0641DC33555486883568C2317983C89"/>
          </w:pPr>
          <w:r>
            <w:t>REFERENCES</w:t>
          </w:r>
        </w:p>
      </w:docPartBody>
    </w:docPart>
    <w:docPart>
      <w:docPartPr>
        <w:name w:val="580CFA6E927C4093B67A9465DB653E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91A5FE-BC7C-4753-A2B4-6A810D831373}"/>
      </w:docPartPr>
      <w:docPartBody>
        <w:p w:rsidR="00000000" w:rsidRDefault="00000000">
          <w:pPr>
            <w:pStyle w:val="580CFA6E927C4093B67A9465DB653E87"/>
          </w:pPr>
          <w:r w:rsidRPr="009C5E11">
            <w:t>Available upon request.</w:t>
          </w:r>
        </w:p>
      </w:docPartBody>
    </w:docPart>
    <w:docPart>
      <w:docPartPr>
        <w:name w:val="619206F9830E4CCDA9234D91284FE9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85B9D9-ADAB-42B6-B8EC-C1C86FB72027}"/>
      </w:docPartPr>
      <w:docPartBody>
        <w:p w:rsidR="00000000" w:rsidRDefault="00000000">
          <w:pPr>
            <w:pStyle w:val="619206F9830E4CCDA9234D91284FE9B9"/>
          </w:pPr>
          <w:r w:rsidRPr="00D943A4">
            <w:t>ADDRESS</w:t>
          </w:r>
        </w:p>
      </w:docPartBody>
    </w:docPart>
    <w:docPart>
      <w:docPartPr>
        <w:name w:val="6B58614EA94A4483AAD249D286CB29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4CAA39-FED5-48A9-A828-6D53D4BC35EA}"/>
      </w:docPartPr>
      <w:docPartBody>
        <w:p w:rsidR="00000000" w:rsidRDefault="00000000">
          <w:pPr>
            <w:pStyle w:val="6B58614EA94A4483AAD249D286CB29BF"/>
          </w:pPr>
          <w:r w:rsidRPr="00D943A4">
            <w:t>PHONE</w:t>
          </w:r>
        </w:p>
      </w:docPartBody>
    </w:docPart>
    <w:docPart>
      <w:docPartPr>
        <w:name w:val="017E5BD0A8904DBA952F92D64885E6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AB1C7D-B224-4C35-807D-79B85249F526}"/>
      </w:docPartPr>
      <w:docPartBody>
        <w:p w:rsidR="00000000" w:rsidRDefault="00000000">
          <w:pPr>
            <w:pStyle w:val="017E5BD0A8904DBA952F92D64885E65A"/>
          </w:pPr>
          <w:r w:rsidRPr="00264AF7">
            <w:t>EMAIL</w:t>
          </w:r>
        </w:p>
      </w:docPartBody>
    </w:docPart>
    <w:docPart>
      <w:docPartPr>
        <w:name w:val="58AE589FE02D470299046FF3FE7734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769737-AA2C-4138-B355-A41FDD91AC53}"/>
      </w:docPartPr>
      <w:docPartBody>
        <w:p w:rsidR="00000000" w:rsidRDefault="00000000">
          <w:pPr>
            <w:pStyle w:val="58AE589FE02D470299046FF3FE773443"/>
          </w:pPr>
          <w:r w:rsidRPr="00D943A4">
            <w:t>Website</w:t>
          </w:r>
        </w:p>
      </w:docPartBody>
    </w:docPart>
    <w:docPart>
      <w:docPartPr>
        <w:name w:val="1159AB643F02410387F3382F2CD0A0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04C4AD-3C8A-4271-B49A-1A5AF91232C2}"/>
      </w:docPartPr>
      <w:docPartBody>
        <w:p w:rsidR="00000000" w:rsidRDefault="00000000">
          <w:pPr>
            <w:pStyle w:val="1159AB643F02410387F3382F2CD0A084"/>
          </w:pPr>
          <w:r>
            <w:t>www.interestingsite.com</w:t>
          </w:r>
        </w:p>
      </w:docPartBody>
    </w:docPart>
    <w:docPart>
      <w:docPartPr>
        <w:name w:val="6B0B742D9988439BAB8E6BD74F9CD9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3520F2-7478-4BCE-A4C7-E04B4D71BDB8}"/>
      </w:docPartPr>
      <w:docPartBody>
        <w:p w:rsidR="00000000" w:rsidRDefault="00000000">
          <w:pPr>
            <w:pStyle w:val="6B0B742D9988439BAB8E6BD74F9CD920"/>
          </w:pPr>
          <w:r w:rsidRPr="00F079F2">
            <w:t>EDUCATION</w:t>
          </w:r>
        </w:p>
      </w:docPartBody>
    </w:docPart>
    <w:docPart>
      <w:docPartPr>
        <w:name w:val="33EB2697A274454587F880E6ACCBCB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B502F9-4536-476F-8EA5-49C0B5D28CCE}"/>
      </w:docPartPr>
      <w:docPartBody>
        <w:p w:rsidR="00000000" w:rsidRDefault="00000000">
          <w:pPr>
            <w:pStyle w:val="33EB2697A274454587F880E6ACCBCBE4"/>
          </w:pPr>
          <w:r w:rsidRPr="00F079F2">
            <w:t>COMMUNICATION</w:t>
          </w:r>
        </w:p>
      </w:docPartBody>
    </w:docPart>
    <w:docPart>
      <w:docPartPr>
        <w:name w:val="E4A14F9153714DC79C6A9A27AFD751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A4EE6F-AA32-4923-BC57-97D257829B2F}"/>
      </w:docPartPr>
      <w:docPartBody>
        <w:p w:rsidR="00000000" w:rsidRDefault="00000000">
          <w:pPr>
            <w:pStyle w:val="E4A14F9153714DC79C6A9A27AFD75111"/>
          </w:pPr>
          <w:r w:rsidRPr="000573A9">
            <w:t xml:space="preserve">Collaborating with colleagues, parents, and community members to support student learning and achievement is an </w:t>
          </w:r>
          <w:r w:rsidRPr="000573A9">
            <w:t>essential responsibility of an elementary school teacher.</w:t>
          </w:r>
        </w:p>
      </w:docPartBody>
    </w:docPart>
    <w:docPart>
      <w:docPartPr>
        <w:name w:val="706F280A913C4C708708402D9E0629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B21F2A-9487-4F02-8D6C-2AE22766C907}"/>
      </w:docPartPr>
      <w:docPartBody>
        <w:p w:rsidR="00000000" w:rsidRDefault="00000000">
          <w:pPr>
            <w:pStyle w:val="706F280A913C4C708708402D9E06297A"/>
          </w:pPr>
          <w:r w:rsidRPr="00F079F2">
            <w:t>LEADERSHIP</w:t>
          </w:r>
        </w:p>
      </w:docPartBody>
    </w:docPart>
    <w:docPart>
      <w:docPartPr>
        <w:name w:val="6FA60FD5C32345ECB6FA27E06814E9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51A6C6-A1AB-49CD-BE40-0AC8671154A2}"/>
      </w:docPartPr>
      <w:docPartBody>
        <w:p w:rsidR="00000000" w:rsidRDefault="00000000">
          <w:pPr>
            <w:pStyle w:val="6FA60FD5C32345ECB6FA27E06814E9EB"/>
          </w:pPr>
          <w:r>
            <w:t>As a teacher, I maintain a positive classroom environment that promotes student engagement, behavior management, and social-emotional development.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041"/>
    <w:rsid w:val="006E1041"/>
    <w:rsid w:val="00E55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36F9BC11147414BAA03FD3AC3812F0B">
    <w:name w:val="C36F9BC11147414BAA03FD3AC3812F0B"/>
  </w:style>
  <w:style w:type="paragraph" w:customStyle="1" w:styleId="732F1644E6854DED8365EDC31CB3ECE0">
    <w:name w:val="732F1644E6854DED8365EDC31CB3ECE0"/>
  </w:style>
  <w:style w:type="paragraph" w:customStyle="1" w:styleId="CAF7995046C747F19CCB329F9575854E">
    <w:name w:val="CAF7995046C747F19CCB329F9575854E"/>
  </w:style>
  <w:style w:type="paragraph" w:customStyle="1" w:styleId="D0641DC33555486883568C2317983C89">
    <w:name w:val="D0641DC33555486883568C2317983C89"/>
  </w:style>
  <w:style w:type="paragraph" w:customStyle="1" w:styleId="580CFA6E927C4093B67A9465DB653E87">
    <w:name w:val="580CFA6E927C4093B67A9465DB653E87"/>
  </w:style>
  <w:style w:type="paragraph" w:customStyle="1" w:styleId="619206F9830E4CCDA9234D91284FE9B9">
    <w:name w:val="619206F9830E4CCDA9234D91284FE9B9"/>
  </w:style>
  <w:style w:type="paragraph" w:customStyle="1" w:styleId="DBA7367B8C5B49CEA00C435919F0A70E">
    <w:name w:val="DBA7367B8C5B49CEA00C435919F0A70E"/>
  </w:style>
  <w:style w:type="paragraph" w:customStyle="1" w:styleId="6B58614EA94A4483AAD249D286CB29BF">
    <w:name w:val="6B58614EA94A4483AAD249D286CB29BF"/>
  </w:style>
  <w:style w:type="paragraph" w:customStyle="1" w:styleId="4293DF3757D341CFABD99B285CB65E35">
    <w:name w:val="4293DF3757D341CFABD99B285CB65E35"/>
  </w:style>
  <w:style w:type="paragraph" w:customStyle="1" w:styleId="017E5BD0A8904DBA952F92D64885E65A">
    <w:name w:val="017E5BD0A8904DBA952F92D64885E65A"/>
  </w:style>
  <w:style w:type="paragraph" w:customStyle="1" w:styleId="379699776E1F4A1EB1FA71F27DF77225">
    <w:name w:val="379699776E1F4A1EB1FA71F27DF77225"/>
  </w:style>
  <w:style w:type="paragraph" w:customStyle="1" w:styleId="58AE589FE02D470299046FF3FE773443">
    <w:name w:val="58AE589FE02D470299046FF3FE773443"/>
  </w:style>
  <w:style w:type="paragraph" w:customStyle="1" w:styleId="1159AB643F02410387F3382F2CD0A084">
    <w:name w:val="1159AB643F02410387F3382F2CD0A084"/>
  </w:style>
  <w:style w:type="paragraph" w:customStyle="1" w:styleId="7AF2A21129B145368109DFAF93628BAA">
    <w:name w:val="7AF2A21129B145368109DFAF93628BAA"/>
  </w:style>
  <w:style w:type="paragraph" w:customStyle="1" w:styleId="20F91B75316E40D0B7CFCAAFD114F785">
    <w:name w:val="20F91B75316E40D0B7CFCAAFD114F785"/>
  </w:style>
  <w:style w:type="paragraph" w:customStyle="1" w:styleId="3863D886100741178D8DD4B6A900FCED">
    <w:name w:val="3863D886100741178D8DD4B6A900FCED"/>
  </w:style>
  <w:style w:type="paragraph" w:customStyle="1" w:styleId="84E255315403455B820641A994B77DD0">
    <w:name w:val="84E255315403455B820641A994B77DD0"/>
  </w:style>
  <w:style w:type="paragraph" w:customStyle="1" w:styleId="1FAB31D07FEE41668D0BD5320A1F5C7F">
    <w:name w:val="1FAB31D07FEE41668D0BD5320A1F5C7F"/>
  </w:style>
  <w:style w:type="paragraph" w:customStyle="1" w:styleId="2A1107F39F524D83A77C372E39245ECC">
    <w:name w:val="2A1107F39F524D83A77C372E39245ECC"/>
  </w:style>
  <w:style w:type="paragraph" w:customStyle="1" w:styleId="55531D1BD6174EF6B020C9A4F33EF5B5">
    <w:name w:val="55531D1BD6174EF6B020C9A4F33EF5B5"/>
  </w:style>
  <w:style w:type="paragraph" w:customStyle="1" w:styleId="D3CCE13D9D9D4489ABBB1B48155EC493">
    <w:name w:val="D3CCE13D9D9D4489ABBB1B48155EC493"/>
  </w:style>
  <w:style w:type="paragraph" w:customStyle="1" w:styleId="6B0B742D9988439BAB8E6BD74F9CD920">
    <w:name w:val="6B0B742D9988439BAB8E6BD74F9CD920"/>
  </w:style>
  <w:style w:type="paragraph" w:customStyle="1" w:styleId="213BDC9CA249435E96410972A16C19B4">
    <w:name w:val="213BDC9CA249435E96410972A16C19B4"/>
  </w:style>
  <w:style w:type="paragraph" w:customStyle="1" w:styleId="327A3A0EB82844BB82A5B19DA52CF2D5">
    <w:name w:val="327A3A0EB82844BB82A5B19DA52CF2D5"/>
  </w:style>
  <w:style w:type="paragraph" w:customStyle="1" w:styleId="33EB2697A274454587F880E6ACCBCBE4">
    <w:name w:val="33EB2697A274454587F880E6ACCBCBE4"/>
  </w:style>
  <w:style w:type="paragraph" w:customStyle="1" w:styleId="E4A14F9153714DC79C6A9A27AFD75111">
    <w:name w:val="E4A14F9153714DC79C6A9A27AFD75111"/>
  </w:style>
  <w:style w:type="paragraph" w:customStyle="1" w:styleId="706F280A913C4C708708402D9E06297A">
    <w:name w:val="706F280A913C4C708708402D9E06297A"/>
  </w:style>
  <w:style w:type="paragraph" w:customStyle="1" w:styleId="6FA60FD5C32345ECB6FA27E06814E9EB">
    <w:name w:val="6FA60FD5C32345ECB6FA27E06814E9E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316BE10-0BAC-476D-A3F9-C114B259188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D2DBFC1-E962-42FE-8584-0B732E70F0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EF57732-C465-470D-827B-E14425D7858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Stylish teaching resume</Template>
  <TotalTime>28</TotalTime>
  <Pages>1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2025-03-27T06:30:00Z</dcterms:created>
  <dcterms:modified xsi:type="dcterms:W3CDTF">2025-03-27T06:58:00Z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